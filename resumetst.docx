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8755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3D82E244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E815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7E0515DD" w14:textId="77777777" w:rsidTr="00AD0D32">
        <w:trPr>
          <w:trHeight w:val="2880"/>
        </w:trPr>
        <w:tc>
          <w:tcPr>
            <w:tcW w:w="2610" w:type="dxa"/>
            <w:gridSpan w:val="5"/>
          </w:tcPr>
          <w:p w14:paraId="2801B6A0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A3F2FEE" wp14:editId="7853C600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64C7DD6F" w14:textId="77777777" w:rsidR="00AD0D32" w:rsidRDefault="00C9517C" w:rsidP="00AD0D32">
            <w:pPr>
              <w:pStyle w:val="Title"/>
              <w:spacing w:after="0"/>
            </w:pPr>
            <w:sdt>
              <w:sdtPr>
                <w:id w:val="1043949976"/>
                <w:placeholder>
                  <w:docPart w:val="CA9160745E2A472FB14A7142B8AB6508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FB0432">
                  <w:t>ZURAIDE ELORRIAGA</w:t>
                </w:r>
              </w:sdtContent>
            </w:sdt>
          </w:p>
          <w:p w14:paraId="6286C5D6" w14:textId="77777777" w:rsidR="00AD0D32" w:rsidRDefault="00C9517C" w:rsidP="00526631">
            <w:pPr>
              <w:pStyle w:val="Subtitle"/>
            </w:pPr>
            <w:sdt>
              <w:sdtPr>
                <w:id w:val="314608167"/>
                <w:placeholder>
                  <w:docPart w:val="40E17FC323A648519674CFF62357B0C6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3C9825F01B1B45F9BF3A84D34D3EA775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55194E95AD5B43908380EC18CC6CDF82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BB1948AB5D874700BB1332669831BD7A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greatsiteaddress.com</w:t>
                </w:r>
              </w:sdtContent>
            </w:sdt>
          </w:p>
          <w:p w14:paraId="67608CC3" w14:textId="77777777" w:rsidR="00AD0D32" w:rsidRDefault="00C9517C" w:rsidP="00DE759B">
            <w:sdt>
              <w:sdtPr>
                <w:id w:val="1711302767"/>
                <w:placeholder>
                  <w:docPart w:val="6B4E4222B64046C59994395D4D8C7B3A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2F96BE62" w14:textId="77777777" w:rsidTr="00667329">
        <w:trPr>
          <w:trHeight w:val="900"/>
        </w:trPr>
        <w:tc>
          <w:tcPr>
            <w:tcW w:w="10080" w:type="dxa"/>
            <w:gridSpan w:val="8"/>
          </w:tcPr>
          <w:p w14:paraId="2424B73F" w14:textId="77777777" w:rsidR="00667329" w:rsidRPr="00667329" w:rsidRDefault="00C9517C" w:rsidP="00667329">
            <w:pPr>
              <w:pStyle w:val="Heading1"/>
            </w:pPr>
            <w:sdt>
              <w:sdtPr>
                <w:id w:val="-1983300934"/>
                <w:placeholder>
                  <w:docPart w:val="18C6008F330E45E49362544A5C0CA4F2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135A1529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45128EEB" w14:textId="77777777" w:rsidR="00667329" w:rsidRDefault="00C9517C" w:rsidP="00667329">
            <w:pPr>
              <w:pStyle w:val="Heading3"/>
            </w:pPr>
            <w:sdt>
              <w:sdtPr>
                <w:id w:val="-1471823425"/>
                <w:placeholder>
                  <w:docPart w:val="88665FE08D124522991AE75C11D55652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740194A0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7BAFB45C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CEF5AC8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EA71F8A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0C71BD30" w14:textId="77777777" w:rsidR="00667329" w:rsidRPr="004823C2" w:rsidRDefault="00C9517C" w:rsidP="00667329">
            <w:pPr>
              <w:pStyle w:val="Heading2"/>
            </w:pPr>
            <w:sdt>
              <w:sdtPr>
                <w:id w:val="-1377394053"/>
                <w:placeholder>
                  <w:docPart w:val="9DB1401C48AE4AE3801637D16127584E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3A84529B979343E8A2DB85C38B960AE5"/>
              </w:placeholder>
              <w:temporary/>
              <w:showingPlcHdr/>
              <w15:appearance w15:val="hidden"/>
            </w:sdtPr>
            <w:sdtEndPr/>
            <w:sdtContent>
              <w:p w14:paraId="02739BEE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2831A37F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01C3493D" w14:textId="77777777" w:rsidTr="00667329">
        <w:trPr>
          <w:trHeight w:val="900"/>
        </w:trPr>
        <w:tc>
          <w:tcPr>
            <w:tcW w:w="1260" w:type="dxa"/>
            <w:vMerge/>
          </w:tcPr>
          <w:p w14:paraId="01EA7E18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BF41B0A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EBE0A93" w14:textId="77777777" w:rsidR="00667329" w:rsidRDefault="00667329" w:rsidP="009C2411"/>
        </w:tc>
        <w:tc>
          <w:tcPr>
            <w:tcW w:w="180" w:type="dxa"/>
          </w:tcPr>
          <w:p w14:paraId="5BA8A63B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6FFE16F3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6138CE27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3BDD5E6F" w14:textId="77777777" w:rsidR="00667329" w:rsidRDefault="00C9517C" w:rsidP="00667329">
            <w:pPr>
              <w:pStyle w:val="Heading3"/>
            </w:pPr>
            <w:sdt>
              <w:sdtPr>
                <w:id w:val="1948647176"/>
                <w:placeholder>
                  <w:docPart w:val="7BAA99B521FC42AE853E4EE3B609699E"/>
                </w:placeholder>
                <w:showingPlcHdr/>
                <w15:appearance w15:val="hidden"/>
              </w:sdtPr>
              <w:sdtEndPr/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367CA7C9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D5AD231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73DA43B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42D25FF2" w14:textId="77777777" w:rsidR="00667329" w:rsidRPr="004823C2" w:rsidRDefault="00C9517C" w:rsidP="00667329">
            <w:pPr>
              <w:pStyle w:val="Heading2"/>
            </w:pPr>
            <w:sdt>
              <w:sdtPr>
                <w:id w:val="-1396278494"/>
                <w:placeholder>
                  <w:docPart w:val="5AA078764E4B45B98367E9C621D9A03F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1CCAB72F16934762A81ACCDEEAC006C1"/>
              </w:placeholder>
              <w:temporary/>
              <w:showingPlcHdr/>
              <w15:appearance w15:val="hidden"/>
            </w:sdtPr>
            <w:sdtEndPr/>
            <w:sdtContent>
              <w:p w14:paraId="1BB7B210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7136DFE8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0A16112E" w14:textId="77777777" w:rsidTr="00667329">
        <w:trPr>
          <w:trHeight w:val="783"/>
        </w:trPr>
        <w:tc>
          <w:tcPr>
            <w:tcW w:w="1260" w:type="dxa"/>
            <w:vMerge/>
          </w:tcPr>
          <w:p w14:paraId="5B498635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EAE8981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8DDE311" w14:textId="77777777" w:rsidR="00667329" w:rsidRDefault="00667329" w:rsidP="009C2411"/>
        </w:tc>
        <w:tc>
          <w:tcPr>
            <w:tcW w:w="180" w:type="dxa"/>
          </w:tcPr>
          <w:p w14:paraId="735CEEC5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F40F579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3FBF274E" w14:textId="77777777" w:rsidTr="00AD0D32">
        <w:trPr>
          <w:trHeight w:val="720"/>
        </w:trPr>
        <w:tc>
          <w:tcPr>
            <w:tcW w:w="10080" w:type="dxa"/>
            <w:gridSpan w:val="8"/>
          </w:tcPr>
          <w:p w14:paraId="0B9DCC9C" w14:textId="77777777" w:rsidR="00AD0D32" w:rsidRPr="00AD0D32" w:rsidRDefault="00AD0D32" w:rsidP="00AD0D32"/>
        </w:tc>
      </w:tr>
      <w:tr w:rsidR="00667329" w14:paraId="5F62999C" w14:textId="77777777" w:rsidTr="00AD0D32">
        <w:trPr>
          <w:trHeight w:val="907"/>
        </w:trPr>
        <w:tc>
          <w:tcPr>
            <w:tcW w:w="10080" w:type="dxa"/>
            <w:gridSpan w:val="8"/>
          </w:tcPr>
          <w:p w14:paraId="2353C2BD" w14:textId="77777777" w:rsidR="00667329" w:rsidRPr="00667329" w:rsidRDefault="00C9517C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DE22DE2A307243CEA450BD96FF39E2CE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724C302D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64ABE46A" w14:textId="77777777" w:rsidR="00313CEB" w:rsidRDefault="00C9517C" w:rsidP="00DE759B">
            <w:pPr>
              <w:pStyle w:val="Heading3"/>
            </w:pPr>
            <w:sdt>
              <w:sdtPr>
                <w:id w:val="-1306312564"/>
                <w:placeholder>
                  <w:docPart w:val="38E6AE26C3D84E5CBD123B921B6FF0F0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3166A22E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D789FB7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9689939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4CCB09BB" w14:textId="77777777" w:rsidR="00313CEB" w:rsidRPr="004823C2" w:rsidRDefault="00C9517C" w:rsidP="00667329">
            <w:pPr>
              <w:pStyle w:val="Heading2"/>
            </w:pPr>
            <w:sdt>
              <w:sdtPr>
                <w:id w:val="1594052295"/>
                <w:placeholder>
                  <w:docPart w:val="56184D844BCC445F9D1BACC904AE6F61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24412599" w14:textId="77777777" w:rsidR="00313CEB" w:rsidRPr="005579C9" w:rsidRDefault="00C9517C" w:rsidP="00457AA3">
            <w:sdt>
              <w:sdtPr>
                <w:id w:val="1971476172"/>
                <w:placeholder>
                  <w:docPart w:val="280581FEA79141C190DC6B1145A0E80C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439A0A01" w14:textId="77777777" w:rsidTr="00667329">
        <w:trPr>
          <w:trHeight w:val="783"/>
        </w:trPr>
        <w:tc>
          <w:tcPr>
            <w:tcW w:w="1260" w:type="dxa"/>
            <w:vMerge/>
          </w:tcPr>
          <w:p w14:paraId="6FE12721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BA715B3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43F83F7B" w14:textId="77777777" w:rsidR="00313CEB" w:rsidRDefault="00313CEB" w:rsidP="009C2411"/>
        </w:tc>
        <w:tc>
          <w:tcPr>
            <w:tcW w:w="180" w:type="dxa"/>
          </w:tcPr>
          <w:p w14:paraId="25A82827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F192B2C" w14:textId="77777777" w:rsidR="00313CEB" w:rsidRPr="005579C9" w:rsidRDefault="00313CEB" w:rsidP="00DE759B"/>
        </w:tc>
      </w:tr>
      <w:tr w:rsidR="00313CEB" w14:paraId="14C8CECC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077EAC19" w14:textId="77777777" w:rsidR="00313CEB" w:rsidRDefault="00C9517C" w:rsidP="00DE759B">
            <w:pPr>
              <w:pStyle w:val="Heading3"/>
            </w:pPr>
            <w:sdt>
              <w:sdtPr>
                <w:id w:val="-848092515"/>
                <w:placeholder>
                  <w:docPart w:val="FBA154BEC73C4EAC8EDD39C8F751773C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219CE57E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AC3A45D" wp14:editId="4E8562F2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7636F56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B1CE546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3E946162" w14:textId="77777777" w:rsidR="00313CEB" w:rsidRPr="004823C2" w:rsidRDefault="00C9517C" w:rsidP="00DE759B">
            <w:pPr>
              <w:pStyle w:val="Heading2"/>
            </w:pPr>
            <w:sdt>
              <w:sdtPr>
                <w:id w:val="-1454782331"/>
                <w:placeholder>
                  <w:docPart w:val="EEA5A886D76E4C1F9FDE2D3A1BBC8EFE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5D68B3DB" w14:textId="77777777" w:rsidR="00313CEB" w:rsidRPr="005579C9" w:rsidRDefault="00C9517C" w:rsidP="00DE759B">
            <w:sdt>
              <w:sdtPr>
                <w:id w:val="1960679839"/>
                <w:placeholder>
                  <w:docPart w:val="E61B12F045C24215B7E1EE816351B083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7315CEBE" w14:textId="77777777" w:rsidTr="00667329">
        <w:trPr>
          <w:trHeight w:val="783"/>
        </w:trPr>
        <w:tc>
          <w:tcPr>
            <w:tcW w:w="1260" w:type="dxa"/>
            <w:vMerge/>
          </w:tcPr>
          <w:p w14:paraId="76B233B6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D76B186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D852471" w14:textId="77777777" w:rsidR="00313CEB" w:rsidRDefault="00313CEB" w:rsidP="009C2411"/>
        </w:tc>
        <w:tc>
          <w:tcPr>
            <w:tcW w:w="180" w:type="dxa"/>
          </w:tcPr>
          <w:p w14:paraId="37D3D6D2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54E512F9" w14:textId="77777777" w:rsidR="00313CEB" w:rsidRPr="005579C9" w:rsidRDefault="00313CEB" w:rsidP="00DE759B"/>
        </w:tc>
      </w:tr>
      <w:tr w:rsidR="00AD0D32" w:rsidRPr="00AD0D32" w14:paraId="47C73C06" w14:textId="77777777" w:rsidTr="00AD0D32">
        <w:trPr>
          <w:trHeight w:val="432"/>
        </w:trPr>
        <w:tc>
          <w:tcPr>
            <w:tcW w:w="10080" w:type="dxa"/>
            <w:gridSpan w:val="8"/>
          </w:tcPr>
          <w:p w14:paraId="26A94BA2" w14:textId="77777777" w:rsidR="00AD0D32" w:rsidRPr="00AD0D32" w:rsidRDefault="00AD0D32" w:rsidP="00AD0D32"/>
        </w:tc>
      </w:tr>
      <w:tr w:rsidR="006307EA" w14:paraId="05293190" w14:textId="77777777" w:rsidTr="00AD0D32">
        <w:trPr>
          <w:trHeight w:val="907"/>
        </w:trPr>
        <w:tc>
          <w:tcPr>
            <w:tcW w:w="5040" w:type="dxa"/>
            <w:gridSpan w:val="6"/>
          </w:tcPr>
          <w:p w14:paraId="41569888" w14:textId="77777777" w:rsidR="006307EA" w:rsidRPr="005579C9" w:rsidRDefault="00C9517C" w:rsidP="00AD0D32">
            <w:pPr>
              <w:pStyle w:val="Heading1"/>
            </w:pPr>
            <w:sdt>
              <w:sdtPr>
                <w:id w:val="-1392877668"/>
                <w:placeholder>
                  <w:docPart w:val="97699CAD479447FD868248C815C0D0A0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322677E4" w14:textId="77777777" w:rsidR="006307EA" w:rsidRPr="005579C9" w:rsidRDefault="006307EA" w:rsidP="00AD0D32"/>
        </w:tc>
        <w:tc>
          <w:tcPr>
            <w:tcW w:w="4770" w:type="dxa"/>
          </w:tcPr>
          <w:p w14:paraId="08D2418B" w14:textId="77777777" w:rsidR="006307EA" w:rsidRPr="005579C9" w:rsidRDefault="00C9517C" w:rsidP="00AD0D32">
            <w:pPr>
              <w:pStyle w:val="Heading1"/>
            </w:pPr>
            <w:sdt>
              <w:sdtPr>
                <w:id w:val="926163282"/>
                <w:placeholder>
                  <w:docPart w:val="1DEA5DEDE7D04B51B54ED6B9C0249366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188287EA" w14:textId="77777777" w:rsidTr="006307EA">
        <w:trPr>
          <w:trHeight w:val="783"/>
        </w:trPr>
        <w:tc>
          <w:tcPr>
            <w:tcW w:w="5040" w:type="dxa"/>
            <w:gridSpan w:val="6"/>
          </w:tcPr>
          <w:p w14:paraId="185F2068" w14:textId="77777777" w:rsidR="006307EA" w:rsidRPr="00457AA3" w:rsidRDefault="00C9517C" w:rsidP="00457AA3">
            <w:pPr>
              <w:pStyle w:val="ListBullet"/>
            </w:pPr>
            <w:sdt>
              <w:sdtPr>
                <w:id w:val="-831601398"/>
                <w:placeholder>
                  <w:docPart w:val="EFB1FBA2F69344C9AF6D5EA194A3A2E0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146AE703" w14:textId="77777777" w:rsidR="006307EA" w:rsidRPr="00457AA3" w:rsidRDefault="00C9517C" w:rsidP="00457AA3">
            <w:pPr>
              <w:pStyle w:val="ListBullet"/>
            </w:pPr>
            <w:sdt>
              <w:sdtPr>
                <w:id w:val="470179503"/>
                <w:placeholder>
                  <w:docPart w:val="50005F77277B462E9684A9CD794F1A53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642D1E87" w14:textId="77777777" w:rsidR="006307EA" w:rsidRPr="006E1507" w:rsidRDefault="00C9517C" w:rsidP="00DE759B">
            <w:pPr>
              <w:pStyle w:val="ListBullet"/>
            </w:pPr>
            <w:sdt>
              <w:sdtPr>
                <w:id w:val="-1690361358"/>
                <w:placeholder>
                  <w:docPart w:val="A2E617C9C5294738A83A659E690E9172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31F902FA" w14:textId="77777777" w:rsidR="006307EA" w:rsidRPr="005579C9" w:rsidRDefault="00C9517C" w:rsidP="00DE759B">
            <w:pPr>
              <w:pStyle w:val="ListBullet"/>
            </w:pPr>
            <w:sdt>
              <w:sdtPr>
                <w:id w:val="452449144"/>
                <w:placeholder>
                  <w:docPart w:val="BCE2047300584B6EB81C74834B366B29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38F3F3CF" w14:textId="77777777" w:rsidR="006307EA" w:rsidRPr="006E1507" w:rsidRDefault="006307EA" w:rsidP="00DE759B"/>
        </w:tc>
        <w:tc>
          <w:tcPr>
            <w:tcW w:w="4770" w:type="dxa"/>
          </w:tcPr>
          <w:p w14:paraId="01DD0E84" w14:textId="77777777" w:rsidR="006307EA" w:rsidRPr="005579C9" w:rsidRDefault="00C9517C" w:rsidP="00DE759B">
            <w:sdt>
              <w:sdtPr>
                <w:id w:val="-1275313765"/>
                <w:placeholder>
                  <w:docPart w:val="4312AB16F0494516B3F26843EF9ECCAF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62A4EB0F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807A" w14:textId="77777777" w:rsidR="00C9517C" w:rsidRDefault="00C9517C" w:rsidP="003D42E9">
      <w:r>
        <w:separator/>
      </w:r>
    </w:p>
  </w:endnote>
  <w:endnote w:type="continuationSeparator" w:id="0">
    <w:p w14:paraId="36349667" w14:textId="77777777" w:rsidR="00C9517C" w:rsidRDefault="00C9517C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B14C" w14:textId="77777777" w:rsidR="00C9517C" w:rsidRDefault="00C9517C" w:rsidP="003D42E9">
      <w:r>
        <w:separator/>
      </w:r>
    </w:p>
  </w:footnote>
  <w:footnote w:type="continuationSeparator" w:id="0">
    <w:p w14:paraId="41965CF9" w14:textId="77777777" w:rsidR="00C9517C" w:rsidRDefault="00C9517C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7C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51E4E"/>
    <w:rsid w:val="00B70A77"/>
    <w:rsid w:val="00B758ED"/>
    <w:rsid w:val="00BA6B97"/>
    <w:rsid w:val="00C832BD"/>
    <w:rsid w:val="00C9517C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C0F90"/>
  <w15:chartTrackingRefBased/>
  <w15:docId w15:val="{B69B1E58-96C1-47B0-8EE9-8A05CCED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a010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9160745E2A472FB14A7142B8AB6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F17B-9772-463E-B2B2-B443C13060D5}"/>
      </w:docPartPr>
      <w:docPartBody>
        <w:p w:rsidR="008978C3" w:rsidRDefault="008978C3">
          <w:pPr>
            <w:pStyle w:val="CA9160745E2A472FB14A7142B8AB6508"/>
          </w:pPr>
          <w:r w:rsidRPr="00FB0432">
            <w:t>ZURAIDE ELORRIAGA</w:t>
          </w:r>
        </w:p>
      </w:docPartBody>
    </w:docPart>
    <w:docPart>
      <w:docPartPr>
        <w:name w:val="40E17FC323A648519674CFF62357B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92B1B-8DA6-489F-8174-EC6BF9D1F2BD}"/>
      </w:docPartPr>
      <w:docPartBody>
        <w:p w:rsidR="008978C3" w:rsidRDefault="008978C3">
          <w:pPr>
            <w:pStyle w:val="40E17FC323A648519674CFF62357B0C6"/>
          </w:pPr>
          <w:r>
            <w:t>Boston, MA</w:t>
          </w:r>
        </w:p>
      </w:docPartBody>
    </w:docPart>
    <w:docPart>
      <w:docPartPr>
        <w:name w:val="3C9825F01B1B45F9BF3A84D34D3EA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F425F-58AF-4825-9E5C-4D042913B7CC}"/>
      </w:docPartPr>
      <w:docPartBody>
        <w:p w:rsidR="008978C3" w:rsidRDefault="008978C3">
          <w:pPr>
            <w:pStyle w:val="3C9825F01B1B45F9BF3A84D34D3EA775"/>
          </w:pPr>
          <w:r>
            <w:t>916.555.0123</w:t>
          </w:r>
        </w:p>
      </w:docPartBody>
    </w:docPart>
    <w:docPart>
      <w:docPartPr>
        <w:name w:val="55194E95AD5B43908380EC18CC6CD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18BAD-EDFD-4455-AE08-B339DC1BB41E}"/>
      </w:docPartPr>
      <w:docPartBody>
        <w:p w:rsidR="008978C3" w:rsidRDefault="008978C3">
          <w:pPr>
            <w:pStyle w:val="55194E95AD5B43908380EC18CC6CDF82"/>
          </w:pPr>
          <w:r>
            <w:t>zuraide@example.com</w:t>
          </w:r>
        </w:p>
      </w:docPartBody>
    </w:docPart>
    <w:docPart>
      <w:docPartPr>
        <w:name w:val="BB1948AB5D874700BB1332669831B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29089-1FA0-4D5E-BF89-0591F03B2FCD}"/>
      </w:docPartPr>
      <w:docPartBody>
        <w:p w:rsidR="008978C3" w:rsidRDefault="008978C3">
          <w:pPr>
            <w:pStyle w:val="BB1948AB5D874700BB1332669831BD7A"/>
          </w:pPr>
          <w:r>
            <w:t>greatsiteaddress.com</w:t>
          </w:r>
        </w:p>
      </w:docPartBody>
    </w:docPart>
    <w:docPart>
      <w:docPartPr>
        <w:name w:val="6B4E4222B64046C59994395D4D8C7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A41B6-3E7D-41D1-91E3-7B3FD5959CF8}"/>
      </w:docPartPr>
      <w:docPartBody>
        <w:p w:rsidR="008978C3" w:rsidRDefault="008978C3">
          <w:pPr>
            <w:pStyle w:val="6B4E4222B64046C59994395D4D8C7B3A"/>
          </w:pPr>
          <w:r w:rsidRPr="004140C2">
            <w:t>Licensed pharmacist with over 7 years of experience in retail and clinical pharmacy settings. Strong expertise in dispensing medications, providing patient counseling, and collaborating with healthcare providers to optimize patient care.</w:t>
          </w:r>
        </w:p>
      </w:docPartBody>
    </w:docPart>
    <w:docPart>
      <w:docPartPr>
        <w:name w:val="18C6008F330E45E49362544A5C0CA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EBA8B-DEE2-4FC1-9390-7A9089FEE26E}"/>
      </w:docPartPr>
      <w:docPartBody>
        <w:p w:rsidR="008978C3" w:rsidRDefault="008978C3">
          <w:pPr>
            <w:pStyle w:val="18C6008F330E45E49362544A5C0CA4F2"/>
          </w:pPr>
          <w:r w:rsidRPr="00CF1A49">
            <w:t>Experience</w:t>
          </w:r>
        </w:p>
      </w:docPartBody>
    </w:docPart>
    <w:docPart>
      <w:docPartPr>
        <w:name w:val="88665FE08D124522991AE75C11D55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89287-1116-4A95-BBA0-31346B790C1F}"/>
      </w:docPartPr>
      <w:docPartBody>
        <w:p w:rsidR="008978C3" w:rsidRDefault="008978C3">
          <w:pPr>
            <w:pStyle w:val="88665FE08D124522991AE75C11D55652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9DB1401C48AE4AE3801637D161275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300D8-9635-4AA0-9804-D60BD9B7C5EA}"/>
      </w:docPartPr>
      <w:docPartBody>
        <w:p w:rsidR="008978C3" w:rsidRDefault="008978C3">
          <w:pPr>
            <w:pStyle w:val="9DB1401C48AE4AE3801637D16127584E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3A84529B979343E8A2DB85C38B960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C70C7-BA77-42A1-B436-1E82B0D714F1}"/>
      </w:docPartPr>
      <w:docPartBody>
        <w:p w:rsidR="008978C3" w:rsidRDefault="008978C3" w:rsidP="00DE759B">
          <w:r w:rsidRPr="004823C2">
            <w:t>Dispense medications accurately and efficiently, ensuring compliance with state and federal laws</w:t>
          </w:r>
          <w:r>
            <w:t>.</w:t>
          </w:r>
        </w:p>
        <w:p w:rsidR="008978C3" w:rsidRDefault="008978C3">
          <w:pPr>
            <w:pStyle w:val="3A84529B979343E8A2DB85C38B960AE5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7BAA99B521FC42AE853E4EE3B6096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D88C4-AD40-4BB4-BD74-3DD61C5866F6}"/>
      </w:docPartPr>
      <w:docPartBody>
        <w:p w:rsidR="008978C3" w:rsidRDefault="008978C3">
          <w:pPr>
            <w:pStyle w:val="7BAA99B521FC42AE853E4EE3B609699E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5AA078764E4B45B98367E9C621D9A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5DF0A-D07D-4A64-9F87-BB414B004CBA}"/>
      </w:docPartPr>
      <w:docPartBody>
        <w:p w:rsidR="008978C3" w:rsidRDefault="008978C3">
          <w:pPr>
            <w:pStyle w:val="5AA078764E4B45B98367E9C621D9A03F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1CCAB72F16934762A81ACCDEEAC00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7FD34-8479-4873-A215-359590A4A7C7}"/>
      </w:docPartPr>
      <w:docPartBody>
        <w:p w:rsidR="008978C3" w:rsidRPr="004823C2" w:rsidRDefault="008978C3" w:rsidP="00DE759B">
          <w:r w:rsidRPr="004823C2">
            <w:t>Coordinated with insurance companies to process claims and resolve issues.</w:t>
          </w:r>
          <w:r>
            <w:t xml:space="preserve"> </w:t>
          </w:r>
        </w:p>
        <w:p w:rsidR="008978C3" w:rsidRDefault="008978C3">
          <w:pPr>
            <w:pStyle w:val="1CCAB72F16934762A81ACCDEEAC006C1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DE22DE2A307243CEA450BD96FF39E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E6472-5115-411A-A5DD-6086B013B180}"/>
      </w:docPartPr>
      <w:docPartBody>
        <w:p w:rsidR="008978C3" w:rsidRDefault="008978C3">
          <w:pPr>
            <w:pStyle w:val="DE22DE2A307243CEA450BD96FF39E2CE"/>
          </w:pPr>
          <w:r w:rsidRPr="00CF1A49">
            <w:t>Education</w:t>
          </w:r>
        </w:p>
      </w:docPartBody>
    </w:docPart>
    <w:docPart>
      <w:docPartPr>
        <w:name w:val="38E6AE26C3D84E5CBD123B921B6FF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0F91A-D06F-4DB5-9D0C-4EB930E8913F}"/>
      </w:docPartPr>
      <w:docPartBody>
        <w:p w:rsidR="008978C3" w:rsidRDefault="008978C3">
          <w:pPr>
            <w:pStyle w:val="38E6AE26C3D84E5CBD123B921B6FF0F0"/>
          </w:pPr>
          <w:r w:rsidRPr="007F32D9">
            <w:t>June 20XX</w:t>
          </w:r>
        </w:p>
      </w:docPartBody>
    </w:docPart>
    <w:docPart>
      <w:docPartPr>
        <w:name w:val="56184D844BCC445F9D1BACC904AE6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1A3EE-3435-473D-BDEE-7BD4F70611CE}"/>
      </w:docPartPr>
      <w:docPartBody>
        <w:p w:rsidR="008978C3" w:rsidRDefault="008978C3">
          <w:pPr>
            <w:pStyle w:val="56184D844BCC445F9D1BACC904AE6F61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280581FEA79141C190DC6B1145A0E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E8817-2D32-453D-AC41-65B5884F260A}"/>
      </w:docPartPr>
      <w:docPartBody>
        <w:p w:rsidR="008978C3" w:rsidRDefault="008978C3">
          <w:pPr>
            <w:pStyle w:val="280581FEA79141C190DC6B1145A0E80C"/>
          </w:pPr>
          <w:r>
            <w:t>R</w:t>
          </w:r>
          <w:r w:rsidRPr="00FE792D">
            <w:t>eceived the Dean's List award for maintaining a high</w:t>
          </w:r>
          <w:r>
            <w:t xml:space="preserve"> </w:t>
          </w:r>
          <w:r w:rsidRPr="00FE792D">
            <w:t>grade point average and academic excellence.</w:t>
          </w:r>
        </w:p>
      </w:docPartBody>
    </w:docPart>
    <w:docPart>
      <w:docPartPr>
        <w:name w:val="FBA154BEC73C4EAC8EDD39C8F7517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BA982-D288-4C81-8E6B-A3BBA2C59740}"/>
      </w:docPartPr>
      <w:docPartBody>
        <w:p w:rsidR="008978C3" w:rsidRDefault="008978C3">
          <w:pPr>
            <w:pStyle w:val="FBA154BEC73C4EAC8EDD39C8F751773C"/>
          </w:pPr>
          <w:r w:rsidRPr="007F32D9">
            <w:t>May 20XX</w:t>
          </w:r>
        </w:p>
      </w:docPartBody>
    </w:docPart>
    <w:docPart>
      <w:docPartPr>
        <w:name w:val="EEA5A886D76E4C1F9FDE2D3A1BBC8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6F16B-002D-42B9-8A25-9E947B3E4B80}"/>
      </w:docPartPr>
      <w:docPartBody>
        <w:p w:rsidR="008978C3" w:rsidRDefault="008978C3">
          <w:pPr>
            <w:pStyle w:val="EEA5A886D76E4C1F9FDE2D3A1BBC8EFE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E61B12F045C24215B7E1EE816351B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53624-9E0B-446E-961C-161416AB3417}"/>
      </w:docPartPr>
      <w:docPartBody>
        <w:p w:rsidR="008978C3" w:rsidRDefault="008978C3">
          <w:pPr>
            <w:pStyle w:val="E61B12F045C24215B7E1EE816351B083"/>
          </w:pPr>
          <w:r>
            <w:t>The student was recognized as the Most Outstanding Pharmacy Student of the Year.</w:t>
          </w:r>
        </w:p>
      </w:docPartBody>
    </w:docPart>
    <w:docPart>
      <w:docPartPr>
        <w:name w:val="97699CAD479447FD868248C815C0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91C13-E97E-467C-8718-172845270A6B}"/>
      </w:docPartPr>
      <w:docPartBody>
        <w:p w:rsidR="008978C3" w:rsidRDefault="008978C3">
          <w:pPr>
            <w:pStyle w:val="97699CAD479447FD868248C815C0D0A0"/>
          </w:pPr>
          <w:r w:rsidRPr="00CF1A49">
            <w:t>Skills</w:t>
          </w:r>
        </w:p>
      </w:docPartBody>
    </w:docPart>
    <w:docPart>
      <w:docPartPr>
        <w:name w:val="1DEA5DEDE7D04B51B54ED6B9C0249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1733-9CAC-4B5C-8B60-EF1672997915}"/>
      </w:docPartPr>
      <w:docPartBody>
        <w:p w:rsidR="008978C3" w:rsidRDefault="008978C3">
          <w:pPr>
            <w:pStyle w:val="1DEA5DEDE7D04B51B54ED6B9C0249366"/>
          </w:pPr>
          <w:r>
            <w:t>Activities</w:t>
          </w:r>
        </w:p>
      </w:docPartBody>
    </w:docPart>
    <w:docPart>
      <w:docPartPr>
        <w:name w:val="EFB1FBA2F69344C9AF6D5EA194A3A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EF7E-35E3-4D4E-953F-1F622B1BDEB6}"/>
      </w:docPartPr>
      <w:docPartBody>
        <w:p w:rsidR="008978C3" w:rsidRDefault="008978C3">
          <w:pPr>
            <w:pStyle w:val="EFB1FBA2F69344C9AF6D5EA194A3A2E0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50005F77277B462E9684A9CD794F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86975-4EFE-439D-BB0D-43B3F5832343}"/>
      </w:docPartPr>
      <w:docPartBody>
        <w:p w:rsidR="008978C3" w:rsidRDefault="008978C3">
          <w:pPr>
            <w:pStyle w:val="50005F77277B462E9684A9CD794F1A53"/>
          </w:pPr>
          <w:r w:rsidRPr="00457AA3">
            <w:t>Excellent communication skills, both verbal and written</w:t>
          </w:r>
        </w:p>
      </w:docPartBody>
    </w:docPart>
    <w:docPart>
      <w:docPartPr>
        <w:name w:val="A2E617C9C5294738A83A659E690E9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5926-8464-4770-AE7A-591A1690E8F6}"/>
      </w:docPartPr>
      <w:docPartBody>
        <w:p w:rsidR="008978C3" w:rsidRDefault="008978C3">
          <w:pPr>
            <w:pStyle w:val="A2E617C9C5294738A83A659E690E9172"/>
          </w:pPr>
          <w:r w:rsidRPr="00FA479E">
            <w:t>Attention to detail and accuracy in medication dispensing and record-keeping</w:t>
          </w:r>
        </w:p>
      </w:docPartBody>
    </w:docPart>
    <w:docPart>
      <w:docPartPr>
        <w:name w:val="BCE2047300584B6EB81C74834B366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C4ECF-C58C-4E31-B9D5-2BC736953685}"/>
      </w:docPartPr>
      <w:docPartBody>
        <w:p w:rsidR="008978C3" w:rsidRDefault="008978C3">
          <w:pPr>
            <w:pStyle w:val="BCE2047300584B6EB81C74834B366B29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4312AB16F0494516B3F26843EF9EC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DCFBF-83B8-4EAD-AAD7-4BA6D76D9DC9}"/>
      </w:docPartPr>
      <w:docPartBody>
        <w:p w:rsidR="008978C3" w:rsidRDefault="008978C3">
          <w:pPr>
            <w:pStyle w:val="4312AB16F0494516B3F26843EF9ECCAF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C3"/>
    <w:rsid w:val="008978C3"/>
    <w:rsid w:val="00B5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9160745E2A472FB14A7142B8AB6508">
    <w:name w:val="CA9160745E2A472FB14A7142B8AB6508"/>
  </w:style>
  <w:style w:type="paragraph" w:customStyle="1" w:styleId="40E17FC323A648519674CFF62357B0C6">
    <w:name w:val="40E17FC323A648519674CFF62357B0C6"/>
  </w:style>
  <w:style w:type="paragraph" w:customStyle="1" w:styleId="3C9825F01B1B45F9BF3A84D34D3EA775">
    <w:name w:val="3C9825F01B1B45F9BF3A84D34D3EA775"/>
  </w:style>
  <w:style w:type="paragraph" w:customStyle="1" w:styleId="55194E95AD5B43908380EC18CC6CDF82">
    <w:name w:val="55194E95AD5B43908380EC18CC6CDF82"/>
  </w:style>
  <w:style w:type="paragraph" w:customStyle="1" w:styleId="BB1948AB5D874700BB1332669831BD7A">
    <w:name w:val="BB1948AB5D874700BB1332669831BD7A"/>
  </w:style>
  <w:style w:type="paragraph" w:customStyle="1" w:styleId="6B4E4222B64046C59994395D4D8C7B3A">
    <w:name w:val="6B4E4222B64046C59994395D4D8C7B3A"/>
  </w:style>
  <w:style w:type="paragraph" w:customStyle="1" w:styleId="18C6008F330E45E49362544A5C0CA4F2">
    <w:name w:val="18C6008F330E45E49362544A5C0CA4F2"/>
  </w:style>
  <w:style w:type="paragraph" w:customStyle="1" w:styleId="88665FE08D124522991AE75C11D55652">
    <w:name w:val="88665FE08D124522991AE75C11D55652"/>
  </w:style>
  <w:style w:type="paragraph" w:customStyle="1" w:styleId="9DB1401C48AE4AE3801637D16127584E">
    <w:name w:val="9DB1401C48AE4AE3801637D16127584E"/>
  </w:style>
  <w:style w:type="paragraph" w:customStyle="1" w:styleId="3A84529B979343E8A2DB85C38B960AE5">
    <w:name w:val="3A84529B979343E8A2DB85C38B960AE5"/>
  </w:style>
  <w:style w:type="paragraph" w:customStyle="1" w:styleId="7BAA99B521FC42AE853E4EE3B609699E">
    <w:name w:val="7BAA99B521FC42AE853E4EE3B609699E"/>
  </w:style>
  <w:style w:type="paragraph" w:customStyle="1" w:styleId="5AA078764E4B45B98367E9C621D9A03F">
    <w:name w:val="5AA078764E4B45B98367E9C621D9A03F"/>
  </w:style>
  <w:style w:type="paragraph" w:customStyle="1" w:styleId="1CCAB72F16934762A81ACCDEEAC006C1">
    <w:name w:val="1CCAB72F16934762A81ACCDEEAC006C1"/>
  </w:style>
  <w:style w:type="paragraph" w:customStyle="1" w:styleId="DE22DE2A307243CEA450BD96FF39E2CE">
    <w:name w:val="DE22DE2A307243CEA450BD96FF39E2CE"/>
  </w:style>
  <w:style w:type="paragraph" w:customStyle="1" w:styleId="38E6AE26C3D84E5CBD123B921B6FF0F0">
    <w:name w:val="38E6AE26C3D84E5CBD123B921B6FF0F0"/>
  </w:style>
  <w:style w:type="paragraph" w:customStyle="1" w:styleId="56184D844BCC445F9D1BACC904AE6F61">
    <w:name w:val="56184D844BCC445F9D1BACC904AE6F61"/>
  </w:style>
  <w:style w:type="paragraph" w:customStyle="1" w:styleId="280581FEA79141C190DC6B1145A0E80C">
    <w:name w:val="280581FEA79141C190DC6B1145A0E80C"/>
  </w:style>
  <w:style w:type="paragraph" w:customStyle="1" w:styleId="FBA154BEC73C4EAC8EDD39C8F751773C">
    <w:name w:val="FBA154BEC73C4EAC8EDD39C8F751773C"/>
  </w:style>
  <w:style w:type="paragraph" w:customStyle="1" w:styleId="EEA5A886D76E4C1F9FDE2D3A1BBC8EFE">
    <w:name w:val="EEA5A886D76E4C1F9FDE2D3A1BBC8EFE"/>
  </w:style>
  <w:style w:type="paragraph" w:customStyle="1" w:styleId="E61B12F045C24215B7E1EE816351B083">
    <w:name w:val="E61B12F045C24215B7E1EE816351B083"/>
  </w:style>
  <w:style w:type="paragraph" w:customStyle="1" w:styleId="97699CAD479447FD868248C815C0D0A0">
    <w:name w:val="97699CAD479447FD868248C815C0D0A0"/>
  </w:style>
  <w:style w:type="paragraph" w:customStyle="1" w:styleId="1DEA5DEDE7D04B51B54ED6B9C0249366">
    <w:name w:val="1DEA5DEDE7D04B51B54ED6B9C0249366"/>
  </w:style>
  <w:style w:type="paragraph" w:customStyle="1" w:styleId="EFB1FBA2F69344C9AF6D5EA194A3A2E0">
    <w:name w:val="EFB1FBA2F69344C9AF6D5EA194A3A2E0"/>
  </w:style>
  <w:style w:type="paragraph" w:customStyle="1" w:styleId="50005F77277B462E9684A9CD794F1A53">
    <w:name w:val="50005F77277B462E9684A9CD794F1A53"/>
  </w:style>
  <w:style w:type="paragraph" w:customStyle="1" w:styleId="A2E617C9C5294738A83A659E690E9172">
    <w:name w:val="A2E617C9C5294738A83A659E690E9172"/>
  </w:style>
  <w:style w:type="paragraph" w:customStyle="1" w:styleId="BCE2047300584B6EB81C74834B366B29">
    <w:name w:val="BCE2047300584B6EB81C74834B366B29"/>
  </w:style>
  <w:style w:type="paragraph" w:customStyle="1" w:styleId="4312AB16F0494516B3F26843EF9ECCAF">
    <w:name w:val="4312AB16F0494516B3F26843EF9ECC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2026-08-27T20:52:00Z</dcterms:created>
  <dcterms:modified xsi:type="dcterms:W3CDTF">2026-08-27T20:52:00Z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